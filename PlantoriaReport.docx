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123A" w14:textId="77777777" w:rsidR="00A22A44" w:rsidRDefault="009725B1" w:rsidP="00A22A44">
      <w:pPr>
        <w:tabs>
          <w:tab w:val="center" w:pos="5252"/>
          <w:tab w:val="left" w:pos="9775"/>
        </w:tabs>
        <w:spacing w:after="0" w:line="240" w:lineRule="auto"/>
        <w:ind w:left="-540" w:right="-105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24751" wp14:editId="4D96D65A">
                <wp:simplePos x="0" y="0"/>
                <wp:positionH relativeFrom="column">
                  <wp:posOffset>4599940</wp:posOffset>
                </wp:positionH>
                <wp:positionV relativeFrom="paragraph">
                  <wp:posOffset>4445</wp:posOffset>
                </wp:positionV>
                <wp:extent cx="1882140" cy="1010920"/>
                <wp:effectExtent l="0" t="0" r="22860" b="1778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101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3C765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75854B33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وزارة التعليم العالي</w:t>
                            </w:r>
                          </w:p>
                          <w:p w14:paraId="15A2D7BE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جامعة نجران</w:t>
                            </w:r>
                          </w:p>
                          <w:p w14:paraId="233B6360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كلية </w:t>
                            </w: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علوم الحاسب </w:t>
                            </w:r>
                            <w:r w:rsidRPr="00583B95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ونظم المعلومات</w:t>
                            </w:r>
                          </w:p>
                          <w:p w14:paraId="38601B10" w14:textId="77777777" w:rsidR="0055780F" w:rsidRPr="00583B95" w:rsidRDefault="0055780F" w:rsidP="00677D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قسم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علوم الحاسب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2475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62.2pt;margin-top:.35pt;width:148.2pt;height:7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" strokecolor="white">
                <v:textbox>
                  <w:txbxContent>
                    <w:p w14:paraId="5783C765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83B95">
                        <w:rPr>
                          <w:rFonts w:ascii="Times New Roman" w:hAnsi="Times New Roman" w:cs="Times New Roman" w:hint="cs"/>
                          <w:b/>
                          <w:bCs/>
                          <w:sz w:val="20"/>
                          <w:szCs w:val="20"/>
                          <w:rtl/>
                        </w:rPr>
                        <w:t>المملكة العربية السعودية</w:t>
                      </w:r>
                    </w:p>
                    <w:p w14:paraId="75854B33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وزارة التعليم العالي</w:t>
                      </w:r>
                    </w:p>
                    <w:p w14:paraId="15A2D7BE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جامعة نجران</w:t>
                      </w:r>
                    </w:p>
                    <w:p w14:paraId="233B6360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583B95">
                        <w:rPr>
                          <w:rFonts w:ascii="Times New Roman" w:hAnsi="Times New Roman" w:cs="Times New Roman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كلية </w:t>
                      </w: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علوم الحاسب </w:t>
                      </w:r>
                      <w:r w:rsidRPr="00583B95">
                        <w:rPr>
                          <w:rFonts w:ascii="Times New Roman" w:hAnsi="Times New Roman" w:cs="Times New Roman" w:hint="cs"/>
                          <w:b/>
                          <w:bCs/>
                          <w:sz w:val="20"/>
                          <w:szCs w:val="20"/>
                          <w:rtl/>
                        </w:rPr>
                        <w:t>ونظم المعلومات</w:t>
                      </w:r>
                    </w:p>
                    <w:p w14:paraId="38601B10" w14:textId="77777777" w:rsidR="0055780F" w:rsidRPr="00583B95" w:rsidRDefault="0055780F" w:rsidP="00677D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583B95">
                        <w:rPr>
                          <w:rFonts w:ascii="Times New Roman" w:hAnsi="Times New Roman" w:cs="Times New Roman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قسم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0"/>
                          <w:szCs w:val="20"/>
                          <w:rtl/>
                        </w:rPr>
                        <w:t>علوم الحاسب</w:t>
                      </w:r>
                    </w:p>
                  </w:txbxContent>
                </v:textbox>
              </v:shape>
            </w:pict>
          </mc:Fallback>
        </mc:AlternateContent>
      </w:r>
      <w:r w:rsidR="00A22A44">
        <w:rPr>
          <w:rFonts w:eastAsia="Times New Roman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A1210" wp14:editId="4D83C1B5">
                <wp:simplePos x="0" y="0"/>
                <wp:positionH relativeFrom="column">
                  <wp:posOffset>-121285</wp:posOffset>
                </wp:positionH>
                <wp:positionV relativeFrom="paragraph">
                  <wp:posOffset>-167640</wp:posOffset>
                </wp:positionV>
                <wp:extent cx="2390775" cy="1150620"/>
                <wp:effectExtent l="0" t="0" r="22225" b="1778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115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62C88" w14:textId="77777777" w:rsidR="0055780F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F372378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Kingdom of Saudi Arabia</w:t>
                            </w:r>
                          </w:p>
                          <w:p w14:paraId="51585FB3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Ministry of Higher Education</w:t>
                            </w:r>
                          </w:p>
                          <w:p w14:paraId="465C3D34" w14:textId="77777777" w:rsidR="0055780F" w:rsidRPr="00583B95" w:rsidRDefault="0055780F" w:rsidP="00A22A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Najran University</w:t>
                            </w:r>
                          </w:p>
                          <w:p w14:paraId="5BA4D24D" w14:textId="77777777" w:rsidR="0055780F" w:rsidRPr="00583B95" w:rsidRDefault="0055780F" w:rsidP="00B5690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College of </w:t>
                            </w:r>
                            <w:r w:rsidRPr="00583B9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Computer Science and Information Systems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D24A8B7" w14:textId="77777777" w:rsidR="0055780F" w:rsidRPr="00583B95" w:rsidRDefault="0055780F" w:rsidP="00B5690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Department of Computer Sciences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A1210" id="Text Box 5" o:spid="_x0000_s1027" type="#_x0000_t202" style="position:absolute;left:0;text-align:left;margin-left:-9.55pt;margin-top:-13.2pt;width:188.25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" strokecolor="white">
                <v:textbox>
                  <w:txbxContent>
                    <w:p w14:paraId="0F962C88" w14:textId="77777777" w:rsidR="0055780F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F372378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Kingdom of Saudi Arabia</w:t>
                      </w:r>
                    </w:p>
                    <w:p w14:paraId="51585FB3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Ministry of Higher Education</w:t>
                      </w:r>
                    </w:p>
                    <w:p w14:paraId="465C3D34" w14:textId="77777777" w:rsidR="0055780F" w:rsidRPr="00583B95" w:rsidRDefault="0055780F" w:rsidP="00A22A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Najran University</w:t>
                      </w:r>
                    </w:p>
                    <w:p w14:paraId="5BA4D24D" w14:textId="77777777" w:rsidR="0055780F" w:rsidRPr="00583B95" w:rsidRDefault="0055780F" w:rsidP="00B5690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College of </w:t>
                      </w:r>
                      <w:r w:rsidRPr="00583B95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Computer Science and Information Systems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D24A8B7" w14:textId="77777777" w:rsidR="0055780F" w:rsidRPr="00583B95" w:rsidRDefault="0055780F" w:rsidP="00B5690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Department of Computer Sciences</w:t>
                      </w:r>
                    </w:p>
                  </w:txbxContent>
                </v:textbox>
              </v:shape>
            </w:pict>
          </mc:Fallback>
        </mc:AlternateContent>
      </w:r>
      <w:r w:rsidR="00221A50">
        <w:rPr>
          <w:rFonts w:eastAsia="Times New Roman"/>
          <w:noProof/>
        </w:rPr>
        <w:drawing>
          <wp:inline distT="0" distB="0" distL="0" distR="0" wp14:anchorId="52AB2B0C" wp14:editId="0B9F5397">
            <wp:extent cx="1193800" cy="939800"/>
            <wp:effectExtent l="0" t="0" r="0" b="0"/>
            <wp:docPr id="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2A44">
        <w:rPr>
          <w:rFonts w:eastAsia="Times New Roman"/>
        </w:rPr>
        <w:tab/>
      </w:r>
    </w:p>
    <w:p w14:paraId="122CFD3C" w14:textId="77777777" w:rsidR="004F32F5" w:rsidRDefault="00D75749" w:rsidP="00A22A44">
      <w:pPr>
        <w:spacing w:after="0" w:line="240" w:lineRule="auto"/>
        <w:ind w:right="-105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566E5E" wp14:editId="60D4F3EC">
                <wp:simplePos x="0" y="0"/>
                <wp:positionH relativeFrom="column">
                  <wp:posOffset>-139700</wp:posOffset>
                </wp:positionH>
                <wp:positionV relativeFrom="paragraph">
                  <wp:posOffset>88900</wp:posOffset>
                </wp:positionV>
                <wp:extent cx="6775450" cy="0"/>
                <wp:effectExtent l="50800" t="25400" r="57150" b="1016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545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911CB" id="Straight Connector 6" o:spid="_x0000_s1026" style="position:absolute;left:0;text-align:lef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pt,7pt" to="522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" strokeweight=".5pt">
                <v:shadow on="t" color="black" opacity="24903f" origin=",.5" offset="0,.55556mm"/>
              </v:line>
            </w:pict>
          </mc:Fallback>
        </mc:AlternateContent>
      </w:r>
    </w:p>
    <w:p w14:paraId="62FBA92E" w14:textId="77777777" w:rsidR="004F32F5" w:rsidRDefault="004F32F5" w:rsidP="004F32F5">
      <w:pPr>
        <w:rPr>
          <w:rFonts w:ascii="Times New Roman" w:hAnsi="Times New Roman" w:cs="Times New Roman"/>
          <w:sz w:val="24"/>
          <w:szCs w:val="24"/>
        </w:rPr>
      </w:pPr>
    </w:p>
    <w:p w14:paraId="289E5845" w14:textId="5A1774FE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00C5">
        <w:rPr>
          <w:rFonts w:ascii="Times New Roman" w:hAnsi="Times New Roman" w:cs="Times New Roman"/>
          <w:b/>
          <w:bCs/>
          <w:sz w:val="28"/>
          <w:szCs w:val="28"/>
        </w:rPr>
        <w:t>Student Name: Ghala Salem Mohammed Al-Salem</w:t>
      </w:r>
    </w:p>
    <w:p w14:paraId="27B2D9AB" w14:textId="3FEDBDA9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00C5">
        <w:rPr>
          <w:rFonts w:ascii="Times New Roman" w:hAnsi="Times New Roman" w:cs="Times New Roman"/>
          <w:b/>
          <w:bCs/>
          <w:sz w:val="28"/>
          <w:szCs w:val="28"/>
        </w:rPr>
        <w:t xml:space="preserve">Student </w:t>
      </w:r>
      <w:proofErr w:type="gramStart"/>
      <w:r w:rsidRPr="00B300C5">
        <w:rPr>
          <w:rFonts w:ascii="Times New Roman" w:hAnsi="Times New Roman" w:cs="Times New Roman"/>
          <w:b/>
          <w:bCs/>
          <w:sz w:val="28"/>
          <w:szCs w:val="28"/>
        </w:rPr>
        <w:t>ID :</w:t>
      </w:r>
      <w:proofErr w:type="gramEnd"/>
      <w:r w:rsidRPr="00B300C5">
        <w:rPr>
          <w:rFonts w:ascii="Times New Roman" w:hAnsi="Times New Roman" w:cs="Times New Roman"/>
          <w:b/>
          <w:bCs/>
          <w:sz w:val="28"/>
          <w:szCs w:val="28"/>
        </w:rPr>
        <w:t xml:space="preserve"> 444302930</w:t>
      </w:r>
    </w:p>
    <w:p w14:paraId="5884939E" w14:textId="68FD5F20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300C5"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 w:rsidRPr="00B300C5">
        <w:rPr>
          <w:rFonts w:ascii="Times New Roman" w:hAnsi="Times New Roman" w:cs="Times New Roman"/>
          <w:b/>
          <w:bCs/>
          <w:sz w:val="28"/>
          <w:szCs w:val="28"/>
        </w:rPr>
        <w:t xml:space="preserve"> CSS515-3</w:t>
      </w:r>
    </w:p>
    <w:p w14:paraId="70121823" w14:textId="05448A33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00C5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B300C5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  <w:r w:rsidRPr="00B300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00C5">
        <w:rPr>
          <w:rFonts w:ascii="Times New Roman" w:hAnsi="Times New Roman" w:cs="Times New Roman"/>
          <w:b/>
          <w:bCs/>
          <w:sz w:val="28"/>
          <w:szCs w:val="28"/>
        </w:rPr>
        <w:t>Plantoria</w:t>
      </w:r>
      <w:proofErr w:type="spellEnd"/>
      <w:r w:rsidRPr="00B300C5">
        <w:rPr>
          <w:rFonts w:ascii="Times New Roman" w:hAnsi="Times New Roman" w:cs="Times New Roman"/>
          <w:b/>
          <w:bCs/>
          <w:sz w:val="28"/>
          <w:szCs w:val="28"/>
        </w:rPr>
        <w:t xml:space="preserve"> – Online Plant Store </w:t>
      </w:r>
    </w:p>
    <w:p w14:paraId="7D0C8EC8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239C96D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7B232A9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6FBD42D" w14:textId="3DFA2C53" w:rsidR="00B300C5" w:rsidRPr="00B300C5" w:rsidRDefault="00B300C5" w:rsidP="00B300C5">
      <w:pPr>
        <w:tabs>
          <w:tab w:val="left" w:pos="3915"/>
        </w:tabs>
        <w:rPr>
          <w:sz w:val="28"/>
          <w:szCs w:val="28"/>
        </w:rPr>
      </w:pPr>
      <w:r w:rsidRPr="00B300C5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</w:rPr>
        <w:t>Introduction:</w:t>
      </w:r>
      <w:r w:rsidRPr="00B300C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</w:t>
      </w:r>
      <w:r w:rsidRPr="00B300C5">
        <w:rPr>
          <w:sz w:val="28"/>
          <w:szCs w:val="28"/>
        </w:rPr>
        <w:t xml:space="preserve">The </w:t>
      </w:r>
      <w:proofErr w:type="spellStart"/>
      <w:r w:rsidRPr="00B300C5">
        <w:rPr>
          <w:i/>
          <w:iCs/>
          <w:sz w:val="28"/>
          <w:szCs w:val="28"/>
        </w:rPr>
        <w:t>Plantoria</w:t>
      </w:r>
      <w:proofErr w:type="spellEnd"/>
      <w:r w:rsidRPr="00B300C5">
        <w:rPr>
          <w:sz w:val="28"/>
          <w:szCs w:val="28"/>
        </w:rPr>
        <w:t xml:space="preserve"> project is a simple web-based plant store that allows users to view different </w:t>
      </w:r>
      <w:r>
        <w:rPr>
          <w:sz w:val="28"/>
          <w:szCs w:val="28"/>
        </w:rPr>
        <w:t xml:space="preserve">indoor </w:t>
      </w:r>
      <w:r w:rsidRPr="00B300C5">
        <w:rPr>
          <w:sz w:val="28"/>
          <w:szCs w:val="28"/>
        </w:rPr>
        <w:t>plants, read their details, and add them to a shopping cart.</w:t>
      </w:r>
      <w:r w:rsidRPr="00B300C5">
        <w:rPr>
          <w:sz w:val="28"/>
          <w:szCs w:val="28"/>
        </w:rPr>
        <w:br/>
        <w:t xml:space="preserve">The idea was chosen because it provides practical training on building interactive web pages using </w:t>
      </w:r>
      <w:r w:rsidRPr="00B300C5">
        <w:rPr>
          <w:sz w:val="28"/>
          <w:szCs w:val="28"/>
          <w:u w:val="single"/>
        </w:rPr>
        <w:t>HTML, CSS</w:t>
      </w:r>
      <w:r w:rsidRPr="00B300C5">
        <w:rPr>
          <w:sz w:val="28"/>
          <w:szCs w:val="28"/>
          <w:u w:val="single"/>
        </w:rPr>
        <w:t xml:space="preserve"> and </w:t>
      </w:r>
      <w:r w:rsidRPr="00B300C5">
        <w:rPr>
          <w:sz w:val="28"/>
          <w:szCs w:val="28"/>
          <w:u w:val="single"/>
        </w:rPr>
        <w:t>JavaScript</w:t>
      </w:r>
      <w:r w:rsidRPr="00B300C5">
        <w:rPr>
          <w:sz w:val="28"/>
          <w:szCs w:val="28"/>
        </w:rPr>
        <w:t xml:space="preserve"> as required in the course.</w:t>
      </w:r>
    </w:p>
    <w:p w14:paraId="06076531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website targets users who want to explore plants, learn basic care instructions, and purchase them online.</w:t>
      </w:r>
    </w:p>
    <w:p w14:paraId="6882BD3C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933279C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BE03B06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7C8E6B78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534923D3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30D5573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213E418B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0E62F03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47E1985" w14:textId="77777777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  <w:r w:rsidRPr="00B300C5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lastRenderedPageBreak/>
        <w:t>Requirements Analysis</w:t>
      </w:r>
    </w:p>
    <w:p w14:paraId="34A5D3DE" w14:textId="77777777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</w:rPr>
      </w:pPr>
      <w:r w:rsidRPr="00B300C5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</w:rPr>
        <w:t>2.1 Functional Requirements</w:t>
      </w:r>
    </w:p>
    <w:p w14:paraId="58BDA93D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user can browse all plants on the home page.</w:t>
      </w:r>
    </w:p>
    <w:p w14:paraId="7F126ED6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user can open a details page for each plant.</w:t>
      </w:r>
    </w:p>
    <w:p w14:paraId="0132F43E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user can add plants to the shopping cart.</w:t>
      </w:r>
    </w:p>
    <w:p w14:paraId="1AD0A29A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 xml:space="preserve">The cart is stored using </w:t>
      </w:r>
      <w:proofErr w:type="spellStart"/>
      <w:proofErr w:type="gramStart"/>
      <w:r w:rsidRPr="00B300C5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proofErr w:type="gramEnd"/>
      <w:r w:rsidRPr="00B300C5">
        <w:rPr>
          <w:rFonts w:ascii="Times New Roman" w:hAnsi="Times New Roman" w:cs="Times New Roman"/>
          <w:sz w:val="28"/>
          <w:szCs w:val="28"/>
        </w:rPr>
        <w:t xml:space="preserve"> so it stays even after refreshing the page.</w:t>
      </w:r>
    </w:p>
    <w:p w14:paraId="50FAAAA3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user can increase or decrease the item quantity in the cart.</w:t>
      </w:r>
    </w:p>
    <w:p w14:paraId="3B711980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user can remove items from the cart.</w:t>
      </w:r>
    </w:p>
    <w:p w14:paraId="7CEC2368" w14:textId="77777777" w:rsidR="00B300C5" w:rsidRPr="00B300C5" w:rsidRDefault="00B300C5" w:rsidP="00B300C5">
      <w:pPr>
        <w:numPr>
          <w:ilvl w:val="0"/>
          <w:numId w:val="49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The total price updates automatically.</w:t>
      </w:r>
    </w:p>
    <w:p w14:paraId="0A1739CE" w14:textId="77777777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</w:rPr>
      </w:pPr>
      <w:r w:rsidRPr="00B300C5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</w:rPr>
        <w:t>2.2 Non-Functional Requirements</w:t>
      </w:r>
    </w:p>
    <w:p w14:paraId="38115267" w14:textId="77777777" w:rsidR="00B300C5" w:rsidRPr="00B300C5" w:rsidRDefault="00B300C5" w:rsidP="00B300C5">
      <w:pPr>
        <w:numPr>
          <w:ilvl w:val="0"/>
          <w:numId w:val="50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Simple and clean user interface.</w:t>
      </w:r>
    </w:p>
    <w:p w14:paraId="0B930699" w14:textId="77777777" w:rsidR="00B300C5" w:rsidRPr="00B300C5" w:rsidRDefault="00B300C5" w:rsidP="00B300C5">
      <w:pPr>
        <w:numPr>
          <w:ilvl w:val="0"/>
          <w:numId w:val="50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Consistent plant-themed design (green colors, soft edges).</w:t>
      </w:r>
    </w:p>
    <w:p w14:paraId="2270D282" w14:textId="77777777" w:rsidR="00B300C5" w:rsidRPr="00B300C5" w:rsidRDefault="00B300C5" w:rsidP="00B300C5">
      <w:pPr>
        <w:numPr>
          <w:ilvl w:val="0"/>
          <w:numId w:val="50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Works on modern browsers.</w:t>
      </w:r>
    </w:p>
    <w:p w14:paraId="5D487E2C" w14:textId="77777777" w:rsidR="00B300C5" w:rsidRPr="00B300C5" w:rsidRDefault="00B300C5" w:rsidP="00B300C5">
      <w:pPr>
        <w:numPr>
          <w:ilvl w:val="0"/>
          <w:numId w:val="50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Fast loading and smooth interaction.</w:t>
      </w:r>
    </w:p>
    <w:p w14:paraId="411D399F" w14:textId="77777777" w:rsidR="00B300C5" w:rsidRPr="00B300C5" w:rsidRDefault="00B300C5" w:rsidP="00B300C5">
      <w:pPr>
        <w:numPr>
          <w:ilvl w:val="0"/>
          <w:numId w:val="50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>Data persistence (cart saved locally).</w:t>
      </w:r>
    </w:p>
    <w:p w14:paraId="19386839" w14:textId="77777777" w:rsidR="00B300C5" w:rsidRDefault="00B300C5" w:rsidP="00B300C5">
      <w:pPr>
        <w:numPr>
          <w:ilvl w:val="0"/>
          <w:numId w:val="50"/>
        </w:num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  <w:r w:rsidRPr="00B300C5">
        <w:rPr>
          <w:rFonts w:ascii="Times New Roman" w:hAnsi="Times New Roman" w:cs="Times New Roman"/>
          <w:sz w:val="28"/>
          <w:szCs w:val="28"/>
        </w:rPr>
        <w:t xml:space="preserve">Responsive layout </w:t>
      </w:r>
      <w:proofErr w:type="gramStart"/>
      <w:r w:rsidRPr="00B300C5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B300C5">
        <w:rPr>
          <w:rFonts w:ascii="Times New Roman" w:hAnsi="Times New Roman" w:cs="Times New Roman"/>
          <w:sz w:val="28"/>
          <w:szCs w:val="28"/>
        </w:rPr>
        <w:t xml:space="preserve"> different screen sizes.</w:t>
      </w:r>
    </w:p>
    <w:p w14:paraId="251F80EE" w14:textId="77777777" w:rsid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123081D3" w14:textId="77777777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4EBA3571" w14:textId="77777777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6F5D91F3" w14:textId="64C1CE08" w:rsidR="00B300C5" w:rsidRPr="00B300C5" w:rsidRDefault="00B300C5" w:rsidP="00B300C5">
      <w:pPr>
        <w:tabs>
          <w:tab w:val="left" w:pos="3915"/>
        </w:tabs>
        <w:rPr>
          <w:rFonts w:ascii="Times New Roman" w:hAnsi="Times New Roman" w:cs="Times New Roman"/>
          <w:sz w:val="28"/>
          <w:szCs w:val="28"/>
        </w:rPr>
      </w:pPr>
    </w:p>
    <w:p w14:paraId="0411855E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47B9D40A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41A2DDD9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620B2738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6D0F8DC1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008AF31C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414553CC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47463DAC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08B6FF54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65C52DFB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08E2332A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47DF1C29" w14:textId="77777777" w:rsid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0E942B99" w14:textId="77777777" w:rsidR="00B300C5" w:rsidRPr="00B300C5" w:rsidRDefault="00B300C5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</w:p>
    <w:p w14:paraId="7F3CAC13" w14:textId="77777777" w:rsidR="003D1AF3" w:rsidRPr="00BF46CA" w:rsidRDefault="003D1AF3" w:rsidP="003D1AF3">
      <w:pPr>
        <w:tabs>
          <w:tab w:val="left" w:pos="391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D1AF3" w:rsidRPr="00BF46CA" w:rsidSect="00176C36">
      <w:footerReference w:type="default" r:id="rId9"/>
      <w:footerReference w:type="first" r:id="rId10"/>
      <w:pgSz w:w="12240" w:h="15840" w:code="1"/>
      <w:pgMar w:top="1080" w:right="1260" w:bottom="630" w:left="990" w:header="720" w:footer="54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D7FD" w14:textId="77777777" w:rsidR="00870F34" w:rsidRDefault="00870F34" w:rsidP="00FF5F0D">
      <w:pPr>
        <w:spacing w:after="0" w:line="240" w:lineRule="auto"/>
      </w:pPr>
      <w:r>
        <w:separator/>
      </w:r>
    </w:p>
  </w:endnote>
  <w:endnote w:type="continuationSeparator" w:id="0">
    <w:p w14:paraId="45C42057" w14:textId="77777777" w:rsidR="00870F34" w:rsidRDefault="00870F34" w:rsidP="00FF5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79008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73E3A" w14:textId="77777777" w:rsidR="0055780F" w:rsidRDefault="005578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7B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0AF5EF" w14:textId="77777777" w:rsidR="0055780F" w:rsidRDefault="0055780F" w:rsidP="0093622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7169"/>
      <w:docPartObj>
        <w:docPartGallery w:val="Page Numbers (Bottom of Page)"/>
        <w:docPartUnique/>
      </w:docPartObj>
    </w:sdtPr>
    <w:sdtContent>
      <w:p w14:paraId="5ED2F02D" w14:textId="77777777" w:rsidR="0055780F" w:rsidRDefault="005578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7BB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D54CF27" w14:textId="77777777" w:rsidR="0055780F" w:rsidRDefault="0055780F" w:rsidP="006E202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216B8" w14:textId="77777777" w:rsidR="00870F34" w:rsidRDefault="00870F34" w:rsidP="00FF5F0D">
      <w:pPr>
        <w:spacing w:after="0" w:line="240" w:lineRule="auto"/>
      </w:pPr>
      <w:r>
        <w:separator/>
      </w:r>
    </w:p>
  </w:footnote>
  <w:footnote w:type="continuationSeparator" w:id="0">
    <w:p w14:paraId="5B83B097" w14:textId="77777777" w:rsidR="00870F34" w:rsidRDefault="00870F34" w:rsidP="00FF5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2FB"/>
    <w:multiLevelType w:val="multilevel"/>
    <w:tmpl w:val="7C7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7DA7"/>
    <w:multiLevelType w:val="multilevel"/>
    <w:tmpl w:val="8AE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F4169"/>
    <w:multiLevelType w:val="hybridMultilevel"/>
    <w:tmpl w:val="E40C59FE"/>
    <w:lvl w:ilvl="0" w:tplc="ED4E720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48212EF"/>
    <w:multiLevelType w:val="hybridMultilevel"/>
    <w:tmpl w:val="EF48609E"/>
    <w:lvl w:ilvl="0" w:tplc="04090011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05507FE8"/>
    <w:multiLevelType w:val="hybridMultilevel"/>
    <w:tmpl w:val="C1CA1C40"/>
    <w:lvl w:ilvl="0" w:tplc="FDE4A7EE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5A65D55"/>
    <w:multiLevelType w:val="hybridMultilevel"/>
    <w:tmpl w:val="9B70C2D0"/>
    <w:lvl w:ilvl="0" w:tplc="08D080C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409D0"/>
    <w:multiLevelType w:val="hybridMultilevel"/>
    <w:tmpl w:val="35765F46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05BE7EE1"/>
    <w:multiLevelType w:val="hybridMultilevel"/>
    <w:tmpl w:val="1B32BE64"/>
    <w:lvl w:ilvl="0" w:tplc="040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06755EEA"/>
    <w:multiLevelType w:val="hybridMultilevel"/>
    <w:tmpl w:val="BD26EC3E"/>
    <w:lvl w:ilvl="0" w:tplc="58AC11F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13B65134"/>
    <w:multiLevelType w:val="hybridMultilevel"/>
    <w:tmpl w:val="8982E440"/>
    <w:lvl w:ilvl="0" w:tplc="E00271EA">
      <w:start w:val="1"/>
      <w:numFmt w:val="lowerRoman"/>
      <w:lvlText w:val="%1."/>
      <w:lvlJc w:val="left"/>
      <w:pPr>
        <w:ind w:left="1080" w:hanging="720"/>
      </w:pPr>
      <w:rPr>
        <w:rFonts w:asciiTheme="minorBidi" w:hAnsiTheme="minorBid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B76D7"/>
    <w:multiLevelType w:val="hybridMultilevel"/>
    <w:tmpl w:val="4298263E"/>
    <w:lvl w:ilvl="0" w:tplc="5FE8AA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1F0516"/>
    <w:multiLevelType w:val="hybridMultilevel"/>
    <w:tmpl w:val="D6A4E94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2EEEE262">
      <w:start w:val="1"/>
      <w:numFmt w:val="lowerLetter"/>
      <w:lvlText w:val="%2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5910545"/>
    <w:multiLevelType w:val="hybridMultilevel"/>
    <w:tmpl w:val="558C2E20"/>
    <w:lvl w:ilvl="0" w:tplc="E12AA654">
      <w:start w:val="1"/>
      <w:numFmt w:val="lowerLetter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3" w15:restartNumberingAfterBreak="0">
    <w:nsid w:val="1963173A"/>
    <w:multiLevelType w:val="hybridMultilevel"/>
    <w:tmpl w:val="38A6C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5E3567"/>
    <w:multiLevelType w:val="hybridMultilevel"/>
    <w:tmpl w:val="BD26EC3E"/>
    <w:lvl w:ilvl="0" w:tplc="58AC11F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21450D94"/>
    <w:multiLevelType w:val="hybridMultilevel"/>
    <w:tmpl w:val="09F410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C2E8C"/>
    <w:multiLevelType w:val="multilevel"/>
    <w:tmpl w:val="F2E4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3319F5"/>
    <w:multiLevelType w:val="hybridMultilevel"/>
    <w:tmpl w:val="DB282AD2"/>
    <w:lvl w:ilvl="0" w:tplc="0970555A">
      <w:start w:val="1"/>
      <w:numFmt w:val="lowerLetter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F527A7"/>
    <w:multiLevelType w:val="hybridMultilevel"/>
    <w:tmpl w:val="CC383CC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FB2BD1"/>
    <w:multiLevelType w:val="hybridMultilevel"/>
    <w:tmpl w:val="B888EA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D361D"/>
    <w:multiLevelType w:val="hybridMultilevel"/>
    <w:tmpl w:val="2F621F64"/>
    <w:lvl w:ilvl="0" w:tplc="F5B277A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1" w15:restartNumberingAfterBreak="0">
    <w:nsid w:val="304208B3"/>
    <w:multiLevelType w:val="hybridMultilevel"/>
    <w:tmpl w:val="BD26EC3E"/>
    <w:lvl w:ilvl="0" w:tplc="58AC11F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 w15:restartNumberingAfterBreak="0">
    <w:nsid w:val="37404CB9"/>
    <w:multiLevelType w:val="hybridMultilevel"/>
    <w:tmpl w:val="42F8AFDC"/>
    <w:lvl w:ilvl="0" w:tplc="DCF05DA2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F0149"/>
    <w:multiLevelType w:val="hybridMultilevel"/>
    <w:tmpl w:val="188E821A"/>
    <w:lvl w:ilvl="0" w:tplc="BD141BAC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3BF606CC"/>
    <w:multiLevelType w:val="hybridMultilevel"/>
    <w:tmpl w:val="1CE8498C"/>
    <w:lvl w:ilvl="0" w:tplc="3F7032B8">
      <w:start w:val="19"/>
      <w:numFmt w:val="decimal"/>
      <w:lvlText w:val="%1."/>
      <w:lvlJc w:val="left"/>
      <w:pPr>
        <w:ind w:left="265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330" w:hanging="360"/>
      </w:pPr>
    </w:lvl>
    <w:lvl w:ilvl="2" w:tplc="0409001B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5" w15:restartNumberingAfterBreak="0">
    <w:nsid w:val="3D052AED"/>
    <w:multiLevelType w:val="hybridMultilevel"/>
    <w:tmpl w:val="F90002BC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72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163F00"/>
    <w:multiLevelType w:val="hybridMultilevel"/>
    <w:tmpl w:val="185A9A7E"/>
    <w:lvl w:ilvl="0" w:tplc="73947424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7" w15:restartNumberingAfterBreak="0">
    <w:nsid w:val="425631EF"/>
    <w:multiLevelType w:val="hybridMultilevel"/>
    <w:tmpl w:val="AF8408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C55E48"/>
    <w:multiLevelType w:val="hybridMultilevel"/>
    <w:tmpl w:val="71BEF956"/>
    <w:lvl w:ilvl="0" w:tplc="6E820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042A19"/>
    <w:multiLevelType w:val="hybridMultilevel"/>
    <w:tmpl w:val="6B146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DB4FC7"/>
    <w:multiLevelType w:val="multilevel"/>
    <w:tmpl w:val="DB828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.  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52996CD5"/>
    <w:multiLevelType w:val="hybridMultilevel"/>
    <w:tmpl w:val="3DF444DE"/>
    <w:lvl w:ilvl="0" w:tplc="77043D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29F6BF4"/>
    <w:multiLevelType w:val="hybridMultilevel"/>
    <w:tmpl w:val="EB6063C4"/>
    <w:lvl w:ilvl="0" w:tplc="EA28C304">
      <w:start w:val="3"/>
      <w:numFmt w:val="lowerLetter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3" w15:restartNumberingAfterBreak="0">
    <w:nsid w:val="5431157C"/>
    <w:multiLevelType w:val="hybridMultilevel"/>
    <w:tmpl w:val="BAC6B1C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5B38464E"/>
    <w:multiLevelType w:val="hybridMultilevel"/>
    <w:tmpl w:val="F90002BC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72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BDD7906"/>
    <w:multiLevelType w:val="hybridMultilevel"/>
    <w:tmpl w:val="3AAC26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062C05"/>
    <w:multiLevelType w:val="hybridMultilevel"/>
    <w:tmpl w:val="BD26EC3E"/>
    <w:lvl w:ilvl="0" w:tplc="58AC11F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5CF606F3"/>
    <w:multiLevelType w:val="hybridMultilevel"/>
    <w:tmpl w:val="700C0ECA"/>
    <w:lvl w:ilvl="0" w:tplc="73947424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8" w15:restartNumberingAfterBreak="0">
    <w:nsid w:val="5FEC1D6A"/>
    <w:multiLevelType w:val="hybridMultilevel"/>
    <w:tmpl w:val="51849EFC"/>
    <w:lvl w:ilvl="0" w:tplc="4CD62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A452A"/>
    <w:multiLevelType w:val="hybridMultilevel"/>
    <w:tmpl w:val="76006C4E"/>
    <w:lvl w:ilvl="0" w:tplc="6E820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835F58"/>
    <w:multiLevelType w:val="multilevel"/>
    <w:tmpl w:val="DB828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.  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1" w15:restartNumberingAfterBreak="0">
    <w:nsid w:val="6E59214B"/>
    <w:multiLevelType w:val="hybridMultilevel"/>
    <w:tmpl w:val="0576E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73784F"/>
    <w:multiLevelType w:val="hybridMultilevel"/>
    <w:tmpl w:val="72A48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8A04F9"/>
    <w:multiLevelType w:val="hybridMultilevel"/>
    <w:tmpl w:val="9C7CB220"/>
    <w:lvl w:ilvl="0" w:tplc="08090017">
      <w:start w:val="1"/>
      <w:numFmt w:val="lowerLetter"/>
      <w:lvlText w:val="%1)"/>
      <w:lvlJc w:val="left"/>
      <w:pPr>
        <w:ind w:left="1560" w:hanging="360"/>
      </w:pPr>
    </w:lvl>
    <w:lvl w:ilvl="1" w:tplc="08090019" w:tentative="1">
      <w:start w:val="1"/>
      <w:numFmt w:val="lowerLetter"/>
      <w:lvlText w:val="%2."/>
      <w:lvlJc w:val="left"/>
      <w:pPr>
        <w:ind w:left="2280" w:hanging="360"/>
      </w:pPr>
    </w:lvl>
    <w:lvl w:ilvl="2" w:tplc="0809001B" w:tentative="1">
      <w:start w:val="1"/>
      <w:numFmt w:val="lowerRoman"/>
      <w:lvlText w:val="%3."/>
      <w:lvlJc w:val="right"/>
      <w:pPr>
        <w:ind w:left="3000" w:hanging="180"/>
      </w:pPr>
    </w:lvl>
    <w:lvl w:ilvl="3" w:tplc="0809000F" w:tentative="1">
      <w:start w:val="1"/>
      <w:numFmt w:val="decimal"/>
      <w:lvlText w:val="%4."/>
      <w:lvlJc w:val="left"/>
      <w:pPr>
        <w:ind w:left="3720" w:hanging="360"/>
      </w:pPr>
    </w:lvl>
    <w:lvl w:ilvl="4" w:tplc="08090019" w:tentative="1">
      <w:start w:val="1"/>
      <w:numFmt w:val="lowerLetter"/>
      <w:lvlText w:val="%5."/>
      <w:lvlJc w:val="left"/>
      <w:pPr>
        <w:ind w:left="4440" w:hanging="360"/>
      </w:pPr>
    </w:lvl>
    <w:lvl w:ilvl="5" w:tplc="0809001B" w:tentative="1">
      <w:start w:val="1"/>
      <w:numFmt w:val="lowerRoman"/>
      <w:lvlText w:val="%6."/>
      <w:lvlJc w:val="right"/>
      <w:pPr>
        <w:ind w:left="5160" w:hanging="180"/>
      </w:pPr>
    </w:lvl>
    <w:lvl w:ilvl="6" w:tplc="0809000F" w:tentative="1">
      <w:start w:val="1"/>
      <w:numFmt w:val="decimal"/>
      <w:lvlText w:val="%7."/>
      <w:lvlJc w:val="left"/>
      <w:pPr>
        <w:ind w:left="5880" w:hanging="360"/>
      </w:pPr>
    </w:lvl>
    <w:lvl w:ilvl="7" w:tplc="08090019" w:tentative="1">
      <w:start w:val="1"/>
      <w:numFmt w:val="lowerLetter"/>
      <w:lvlText w:val="%8."/>
      <w:lvlJc w:val="left"/>
      <w:pPr>
        <w:ind w:left="6600" w:hanging="360"/>
      </w:pPr>
    </w:lvl>
    <w:lvl w:ilvl="8" w:tplc="0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6F294C36"/>
    <w:multiLevelType w:val="multilevel"/>
    <w:tmpl w:val="3572B5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  "/>
      <w:lvlJc w:val="left"/>
      <w:pPr>
        <w:tabs>
          <w:tab w:val="num" w:pos="851"/>
        </w:tabs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.  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5" w15:restartNumberingAfterBreak="0">
    <w:nsid w:val="721C6701"/>
    <w:multiLevelType w:val="hybridMultilevel"/>
    <w:tmpl w:val="188E821A"/>
    <w:lvl w:ilvl="0" w:tplc="BD141BAC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6" w15:restartNumberingAfterBreak="0">
    <w:nsid w:val="79447AD5"/>
    <w:multiLevelType w:val="hybridMultilevel"/>
    <w:tmpl w:val="DEE48E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165AE7"/>
    <w:multiLevelType w:val="hybridMultilevel"/>
    <w:tmpl w:val="7ED642BA"/>
    <w:lvl w:ilvl="0" w:tplc="1E004F38">
      <w:start w:val="1"/>
      <w:numFmt w:val="upperLetter"/>
      <w:lvlText w:val="%1)"/>
      <w:lvlJc w:val="left"/>
      <w:pPr>
        <w:ind w:left="15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8" w15:restartNumberingAfterBreak="0">
    <w:nsid w:val="7B8E41E9"/>
    <w:multiLevelType w:val="hybridMultilevel"/>
    <w:tmpl w:val="AB042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A000D"/>
    <w:multiLevelType w:val="hybridMultilevel"/>
    <w:tmpl w:val="BD26EC3E"/>
    <w:lvl w:ilvl="0" w:tplc="58AC11F8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95125953">
    <w:abstractNumId w:val="17"/>
  </w:num>
  <w:num w:numId="2" w16cid:durableId="1351956878">
    <w:abstractNumId w:val="46"/>
  </w:num>
  <w:num w:numId="3" w16cid:durableId="1188324305">
    <w:abstractNumId w:val="20"/>
  </w:num>
  <w:num w:numId="4" w16cid:durableId="1790081861">
    <w:abstractNumId w:val="26"/>
  </w:num>
  <w:num w:numId="5" w16cid:durableId="748767520">
    <w:abstractNumId w:val="22"/>
  </w:num>
  <w:num w:numId="6" w16cid:durableId="214859347">
    <w:abstractNumId w:val="23"/>
  </w:num>
  <w:num w:numId="7" w16cid:durableId="821656726">
    <w:abstractNumId w:val="45"/>
  </w:num>
  <w:num w:numId="8" w16cid:durableId="622158519">
    <w:abstractNumId w:val="48"/>
  </w:num>
  <w:num w:numId="9" w16cid:durableId="1150515204">
    <w:abstractNumId w:val="37"/>
  </w:num>
  <w:num w:numId="10" w16cid:durableId="879434308">
    <w:abstractNumId w:val="8"/>
  </w:num>
  <w:num w:numId="11" w16cid:durableId="235752873">
    <w:abstractNumId w:val="14"/>
  </w:num>
  <w:num w:numId="12" w16cid:durableId="1600409067">
    <w:abstractNumId w:val="36"/>
  </w:num>
  <w:num w:numId="13" w16cid:durableId="19093251">
    <w:abstractNumId w:val="49"/>
  </w:num>
  <w:num w:numId="14" w16cid:durableId="624770842">
    <w:abstractNumId w:val="21"/>
  </w:num>
  <w:num w:numId="15" w16cid:durableId="1809320183">
    <w:abstractNumId w:val="3"/>
  </w:num>
  <w:num w:numId="16" w16cid:durableId="887881881">
    <w:abstractNumId w:val="7"/>
  </w:num>
  <w:num w:numId="17" w16cid:durableId="455294843">
    <w:abstractNumId w:val="2"/>
  </w:num>
  <w:num w:numId="18" w16cid:durableId="1806579152">
    <w:abstractNumId w:val="28"/>
  </w:num>
  <w:num w:numId="19" w16cid:durableId="1550528090">
    <w:abstractNumId w:val="9"/>
  </w:num>
  <w:num w:numId="20" w16cid:durableId="1386639672">
    <w:abstractNumId w:val="39"/>
  </w:num>
  <w:num w:numId="21" w16cid:durableId="1581790984">
    <w:abstractNumId w:val="4"/>
  </w:num>
  <w:num w:numId="22" w16cid:durableId="1656449366">
    <w:abstractNumId w:val="34"/>
  </w:num>
  <w:num w:numId="23" w16cid:durableId="1343242905">
    <w:abstractNumId w:val="25"/>
  </w:num>
  <w:num w:numId="24" w16cid:durableId="187570261">
    <w:abstractNumId w:val="10"/>
  </w:num>
  <w:num w:numId="25" w16cid:durableId="1785423768">
    <w:abstractNumId w:val="29"/>
  </w:num>
  <w:num w:numId="26" w16cid:durableId="1622882976">
    <w:abstractNumId w:val="24"/>
  </w:num>
  <w:num w:numId="27" w16cid:durableId="1532723167">
    <w:abstractNumId w:val="44"/>
  </w:num>
  <w:num w:numId="28" w16cid:durableId="633608651">
    <w:abstractNumId w:val="40"/>
  </w:num>
  <w:num w:numId="29" w16cid:durableId="1862013856">
    <w:abstractNumId w:val="30"/>
  </w:num>
  <w:num w:numId="30" w16cid:durableId="1641881539">
    <w:abstractNumId w:val="41"/>
  </w:num>
  <w:num w:numId="31" w16cid:durableId="1199051641">
    <w:abstractNumId w:val="5"/>
  </w:num>
  <w:num w:numId="32" w16cid:durableId="454367777">
    <w:abstractNumId w:val="32"/>
  </w:num>
  <w:num w:numId="33" w16cid:durableId="240994287">
    <w:abstractNumId w:val="27"/>
  </w:num>
  <w:num w:numId="34" w16cid:durableId="142699207">
    <w:abstractNumId w:val="12"/>
  </w:num>
  <w:num w:numId="35" w16cid:durableId="1979844924">
    <w:abstractNumId w:val="42"/>
  </w:num>
  <w:num w:numId="36" w16cid:durableId="29229641">
    <w:abstractNumId w:val="11"/>
  </w:num>
  <w:num w:numId="37" w16cid:durableId="1012874624">
    <w:abstractNumId w:val="33"/>
  </w:num>
  <w:num w:numId="38" w16cid:durableId="690952235">
    <w:abstractNumId w:val="31"/>
  </w:num>
  <w:num w:numId="39" w16cid:durableId="422192615">
    <w:abstractNumId w:val="15"/>
  </w:num>
  <w:num w:numId="40" w16cid:durableId="1843549273">
    <w:abstractNumId w:val="6"/>
  </w:num>
  <w:num w:numId="41" w16cid:durableId="1411078371">
    <w:abstractNumId w:val="47"/>
  </w:num>
  <w:num w:numId="42" w16cid:durableId="1224372352">
    <w:abstractNumId w:val="16"/>
  </w:num>
  <w:num w:numId="43" w16cid:durableId="2577580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655471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78247514">
    <w:abstractNumId w:val="43"/>
  </w:num>
  <w:num w:numId="46" w16cid:durableId="923686067">
    <w:abstractNumId w:val="35"/>
  </w:num>
  <w:num w:numId="47" w16cid:durableId="201674161">
    <w:abstractNumId w:val="18"/>
  </w:num>
  <w:num w:numId="48" w16cid:durableId="823743260">
    <w:abstractNumId w:val="38"/>
  </w:num>
  <w:num w:numId="49" w16cid:durableId="1499886923">
    <w:abstractNumId w:val="0"/>
  </w:num>
  <w:num w:numId="50" w16cid:durableId="709650254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0C5"/>
    <w:rsid w:val="00037F83"/>
    <w:rsid w:val="00041AA7"/>
    <w:rsid w:val="0006184D"/>
    <w:rsid w:val="00061D86"/>
    <w:rsid w:val="000634C5"/>
    <w:rsid w:val="00064C0B"/>
    <w:rsid w:val="000651AC"/>
    <w:rsid w:val="00065EA3"/>
    <w:rsid w:val="00072F47"/>
    <w:rsid w:val="00080D78"/>
    <w:rsid w:val="00084F7E"/>
    <w:rsid w:val="00093BB3"/>
    <w:rsid w:val="00095296"/>
    <w:rsid w:val="000A04CF"/>
    <w:rsid w:val="000A2576"/>
    <w:rsid w:val="000B19E8"/>
    <w:rsid w:val="000B4FDE"/>
    <w:rsid w:val="000E0790"/>
    <w:rsid w:val="000E1FB4"/>
    <w:rsid w:val="000E560C"/>
    <w:rsid w:val="000F4D3F"/>
    <w:rsid w:val="000F7DEA"/>
    <w:rsid w:val="0010418C"/>
    <w:rsid w:val="00115902"/>
    <w:rsid w:val="00126529"/>
    <w:rsid w:val="00132A86"/>
    <w:rsid w:val="00134919"/>
    <w:rsid w:val="00137A3A"/>
    <w:rsid w:val="001419C3"/>
    <w:rsid w:val="00146833"/>
    <w:rsid w:val="001468A5"/>
    <w:rsid w:val="00151EF7"/>
    <w:rsid w:val="00152A0D"/>
    <w:rsid w:val="00155B8C"/>
    <w:rsid w:val="00166110"/>
    <w:rsid w:val="00176C36"/>
    <w:rsid w:val="00181E30"/>
    <w:rsid w:val="00191B28"/>
    <w:rsid w:val="0019787E"/>
    <w:rsid w:val="00197C03"/>
    <w:rsid w:val="001A069A"/>
    <w:rsid w:val="001A3807"/>
    <w:rsid w:val="001A438C"/>
    <w:rsid w:val="001B2D03"/>
    <w:rsid w:val="001B596F"/>
    <w:rsid w:val="001C09C0"/>
    <w:rsid w:val="001C346A"/>
    <w:rsid w:val="001D0462"/>
    <w:rsid w:val="001F160B"/>
    <w:rsid w:val="00200C61"/>
    <w:rsid w:val="00202AA4"/>
    <w:rsid w:val="002030EB"/>
    <w:rsid w:val="00204DC0"/>
    <w:rsid w:val="002140A1"/>
    <w:rsid w:val="00215515"/>
    <w:rsid w:val="00221A50"/>
    <w:rsid w:val="00222803"/>
    <w:rsid w:val="002231D1"/>
    <w:rsid w:val="00232598"/>
    <w:rsid w:val="00242BD6"/>
    <w:rsid w:val="00244517"/>
    <w:rsid w:val="0024674D"/>
    <w:rsid w:val="002514A4"/>
    <w:rsid w:val="00252284"/>
    <w:rsid w:val="00257D6F"/>
    <w:rsid w:val="00262B95"/>
    <w:rsid w:val="00267DF1"/>
    <w:rsid w:val="00274A69"/>
    <w:rsid w:val="002755DD"/>
    <w:rsid w:val="00276BE9"/>
    <w:rsid w:val="002777EC"/>
    <w:rsid w:val="00277BB4"/>
    <w:rsid w:val="00281118"/>
    <w:rsid w:val="00283557"/>
    <w:rsid w:val="002841CB"/>
    <w:rsid w:val="00290BF9"/>
    <w:rsid w:val="002A0256"/>
    <w:rsid w:val="002B30F5"/>
    <w:rsid w:val="002B6687"/>
    <w:rsid w:val="002B678C"/>
    <w:rsid w:val="002C27C6"/>
    <w:rsid w:val="002D68E1"/>
    <w:rsid w:val="002D7B89"/>
    <w:rsid w:val="002E1761"/>
    <w:rsid w:val="002E3D58"/>
    <w:rsid w:val="002E4D64"/>
    <w:rsid w:val="00300147"/>
    <w:rsid w:val="00300B76"/>
    <w:rsid w:val="00305811"/>
    <w:rsid w:val="003079EF"/>
    <w:rsid w:val="00310F12"/>
    <w:rsid w:val="00321208"/>
    <w:rsid w:val="003229F7"/>
    <w:rsid w:val="00326CD6"/>
    <w:rsid w:val="00334F0C"/>
    <w:rsid w:val="003352C4"/>
    <w:rsid w:val="003403C6"/>
    <w:rsid w:val="00341585"/>
    <w:rsid w:val="0034314C"/>
    <w:rsid w:val="003439B7"/>
    <w:rsid w:val="0035550C"/>
    <w:rsid w:val="0036528B"/>
    <w:rsid w:val="00373BA8"/>
    <w:rsid w:val="00385B84"/>
    <w:rsid w:val="00391227"/>
    <w:rsid w:val="003931F2"/>
    <w:rsid w:val="003C0176"/>
    <w:rsid w:val="003C3069"/>
    <w:rsid w:val="003C46E9"/>
    <w:rsid w:val="003D1AF3"/>
    <w:rsid w:val="003E142F"/>
    <w:rsid w:val="00405375"/>
    <w:rsid w:val="004063EF"/>
    <w:rsid w:val="00416C60"/>
    <w:rsid w:val="00417B59"/>
    <w:rsid w:val="004220EB"/>
    <w:rsid w:val="00436092"/>
    <w:rsid w:val="00437E12"/>
    <w:rsid w:val="00452B32"/>
    <w:rsid w:val="00453E51"/>
    <w:rsid w:val="004566C4"/>
    <w:rsid w:val="0047441E"/>
    <w:rsid w:val="00477530"/>
    <w:rsid w:val="004859B2"/>
    <w:rsid w:val="00491172"/>
    <w:rsid w:val="00492529"/>
    <w:rsid w:val="00493CE3"/>
    <w:rsid w:val="0049699C"/>
    <w:rsid w:val="004A1C19"/>
    <w:rsid w:val="004A20EA"/>
    <w:rsid w:val="004A5FAA"/>
    <w:rsid w:val="004A5FE3"/>
    <w:rsid w:val="004A630C"/>
    <w:rsid w:val="004B4DE7"/>
    <w:rsid w:val="004B5AB1"/>
    <w:rsid w:val="004B60FA"/>
    <w:rsid w:val="004D12BE"/>
    <w:rsid w:val="004D2C13"/>
    <w:rsid w:val="004D7E37"/>
    <w:rsid w:val="004E0B05"/>
    <w:rsid w:val="004E1A6C"/>
    <w:rsid w:val="004E699C"/>
    <w:rsid w:val="004F32F5"/>
    <w:rsid w:val="004F52E7"/>
    <w:rsid w:val="004F7647"/>
    <w:rsid w:val="00510A01"/>
    <w:rsid w:val="00514645"/>
    <w:rsid w:val="00520E2F"/>
    <w:rsid w:val="00522660"/>
    <w:rsid w:val="00524F16"/>
    <w:rsid w:val="005302E1"/>
    <w:rsid w:val="00546676"/>
    <w:rsid w:val="00552C27"/>
    <w:rsid w:val="005532D2"/>
    <w:rsid w:val="0055780F"/>
    <w:rsid w:val="005660E9"/>
    <w:rsid w:val="00574C3C"/>
    <w:rsid w:val="00583030"/>
    <w:rsid w:val="00593829"/>
    <w:rsid w:val="00596898"/>
    <w:rsid w:val="005A15D9"/>
    <w:rsid w:val="005A24CE"/>
    <w:rsid w:val="005A636E"/>
    <w:rsid w:val="005C5B8D"/>
    <w:rsid w:val="005D0163"/>
    <w:rsid w:val="005D2FD6"/>
    <w:rsid w:val="005D4F63"/>
    <w:rsid w:val="005E0089"/>
    <w:rsid w:val="005E5161"/>
    <w:rsid w:val="005F33C9"/>
    <w:rsid w:val="006052F8"/>
    <w:rsid w:val="006107E8"/>
    <w:rsid w:val="00615EC5"/>
    <w:rsid w:val="00616719"/>
    <w:rsid w:val="00616CB3"/>
    <w:rsid w:val="00635CA1"/>
    <w:rsid w:val="00641F90"/>
    <w:rsid w:val="00652116"/>
    <w:rsid w:val="00653A16"/>
    <w:rsid w:val="00666EFA"/>
    <w:rsid w:val="00677D6F"/>
    <w:rsid w:val="00681368"/>
    <w:rsid w:val="006829B7"/>
    <w:rsid w:val="00684F27"/>
    <w:rsid w:val="00685BAD"/>
    <w:rsid w:val="0068759E"/>
    <w:rsid w:val="00696D86"/>
    <w:rsid w:val="006A1ED0"/>
    <w:rsid w:val="006A5B82"/>
    <w:rsid w:val="006B1345"/>
    <w:rsid w:val="006B5881"/>
    <w:rsid w:val="006B5E72"/>
    <w:rsid w:val="006C596E"/>
    <w:rsid w:val="006D2F2E"/>
    <w:rsid w:val="006D4721"/>
    <w:rsid w:val="006E0D77"/>
    <w:rsid w:val="006E2027"/>
    <w:rsid w:val="006E2A4F"/>
    <w:rsid w:val="006E3C70"/>
    <w:rsid w:val="006E5030"/>
    <w:rsid w:val="00704B51"/>
    <w:rsid w:val="00711451"/>
    <w:rsid w:val="007140CA"/>
    <w:rsid w:val="00717D2A"/>
    <w:rsid w:val="007215C0"/>
    <w:rsid w:val="0072343A"/>
    <w:rsid w:val="00730A56"/>
    <w:rsid w:val="00740D0C"/>
    <w:rsid w:val="00743006"/>
    <w:rsid w:val="00745F67"/>
    <w:rsid w:val="00747710"/>
    <w:rsid w:val="0075257D"/>
    <w:rsid w:val="0076373E"/>
    <w:rsid w:val="00763FF9"/>
    <w:rsid w:val="00773865"/>
    <w:rsid w:val="007807F1"/>
    <w:rsid w:val="00782586"/>
    <w:rsid w:val="0078269F"/>
    <w:rsid w:val="00790287"/>
    <w:rsid w:val="00797385"/>
    <w:rsid w:val="00797E2A"/>
    <w:rsid w:val="007A245E"/>
    <w:rsid w:val="007A5CF6"/>
    <w:rsid w:val="007A5F16"/>
    <w:rsid w:val="007B2CBB"/>
    <w:rsid w:val="007B7F8B"/>
    <w:rsid w:val="007C7E25"/>
    <w:rsid w:val="007D2163"/>
    <w:rsid w:val="007D2B11"/>
    <w:rsid w:val="007E11EB"/>
    <w:rsid w:val="007E2E52"/>
    <w:rsid w:val="007E4543"/>
    <w:rsid w:val="007E6C44"/>
    <w:rsid w:val="007F48E4"/>
    <w:rsid w:val="007F746B"/>
    <w:rsid w:val="00805807"/>
    <w:rsid w:val="00812966"/>
    <w:rsid w:val="00816139"/>
    <w:rsid w:val="00820F9B"/>
    <w:rsid w:val="00824585"/>
    <w:rsid w:val="00831689"/>
    <w:rsid w:val="0083440D"/>
    <w:rsid w:val="00842BD2"/>
    <w:rsid w:val="00843270"/>
    <w:rsid w:val="00860A19"/>
    <w:rsid w:val="0086255E"/>
    <w:rsid w:val="0086465E"/>
    <w:rsid w:val="00870F34"/>
    <w:rsid w:val="008734FB"/>
    <w:rsid w:val="00880746"/>
    <w:rsid w:val="008A2E3F"/>
    <w:rsid w:val="008A733E"/>
    <w:rsid w:val="008C2B1C"/>
    <w:rsid w:val="008C2DC3"/>
    <w:rsid w:val="008C6475"/>
    <w:rsid w:val="008E78FC"/>
    <w:rsid w:val="008F5276"/>
    <w:rsid w:val="00900642"/>
    <w:rsid w:val="00901D01"/>
    <w:rsid w:val="0090563E"/>
    <w:rsid w:val="00910593"/>
    <w:rsid w:val="009230C9"/>
    <w:rsid w:val="00936221"/>
    <w:rsid w:val="00937B9D"/>
    <w:rsid w:val="00944E35"/>
    <w:rsid w:val="009472F8"/>
    <w:rsid w:val="00950550"/>
    <w:rsid w:val="00952A3D"/>
    <w:rsid w:val="009549E2"/>
    <w:rsid w:val="00955E3A"/>
    <w:rsid w:val="0096612E"/>
    <w:rsid w:val="00971357"/>
    <w:rsid w:val="009725B1"/>
    <w:rsid w:val="009811B6"/>
    <w:rsid w:val="00984899"/>
    <w:rsid w:val="009851EC"/>
    <w:rsid w:val="00993ED8"/>
    <w:rsid w:val="009970A4"/>
    <w:rsid w:val="009B09C7"/>
    <w:rsid w:val="009B7D5A"/>
    <w:rsid w:val="009C162F"/>
    <w:rsid w:val="009D3181"/>
    <w:rsid w:val="009F338B"/>
    <w:rsid w:val="009F681C"/>
    <w:rsid w:val="00A02C2F"/>
    <w:rsid w:val="00A057F0"/>
    <w:rsid w:val="00A073A8"/>
    <w:rsid w:val="00A119B1"/>
    <w:rsid w:val="00A142A2"/>
    <w:rsid w:val="00A20149"/>
    <w:rsid w:val="00A22A44"/>
    <w:rsid w:val="00A245E9"/>
    <w:rsid w:val="00A24CE3"/>
    <w:rsid w:val="00A30481"/>
    <w:rsid w:val="00A409D4"/>
    <w:rsid w:val="00A45694"/>
    <w:rsid w:val="00A45875"/>
    <w:rsid w:val="00A47E7C"/>
    <w:rsid w:val="00A5268A"/>
    <w:rsid w:val="00A674D4"/>
    <w:rsid w:val="00A75030"/>
    <w:rsid w:val="00A756FD"/>
    <w:rsid w:val="00A772C5"/>
    <w:rsid w:val="00A77E8C"/>
    <w:rsid w:val="00A84734"/>
    <w:rsid w:val="00A9488D"/>
    <w:rsid w:val="00AA5017"/>
    <w:rsid w:val="00AC0EB8"/>
    <w:rsid w:val="00AC1EDB"/>
    <w:rsid w:val="00AC2266"/>
    <w:rsid w:val="00AC3DD1"/>
    <w:rsid w:val="00AC3E43"/>
    <w:rsid w:val="00AC6A00"/>
    <w:rsid w:val="00AD0C0C"/>
    <w:rsid w:val="00AD5FCE"/>
    <w:rsid w:val="00AD753D"/>
    <w:rsid w:val="00AE4A96"/>
    <w:rsid w:val="00AE5873"/>
    <w:rsid w:val="00AF15C5"/>
    <w:rsid w:val="00AF1861"/>
    <w:rsid w:val="00AF27BF"/>
    <w:rsid w:val="00AF5D8A"/>
    <w:rsid w:val="00B115C3"/>
    <w:rsid w:val="00B159DC"/>
    <w:rsid w:val="00B22BF0"/>
    <w:rsid w:val="00B24E8E"/>
    <w:rsid w:val="00B264FB"/>
    <w:rsid w:val="00B300C5"/>
    <w:rsid w:val="00B426CE"/>
    <w:rsid w:val="00B42B12"/>
    <w:rsid w:val="00B525E7"/>
    <w:rsid w:val="00B54513"/>
    <w:rsid w:val="00B561D3"/>
    <w:rsid w:val="00B5690E"/>
    <w:rsid w:val="00B6238F"/>
    <w:rsid w:val="00B6306A"/>
    <w:rsid w:val="00B6425D"/>
    <w:rsid w:val="00B7418E"/>
    <w:rsid w:val="00B803EE"/>
    <w:rsid w:val="00B95002"/>
    <w:rsid w:val="00BB192E"/>
    <w:rsid w:val="00BB3D83"/>
    <w:rsid w:val="00BB7681"/>
    <w:rsid w:val="00BC4DCB"/>
    <w:rsid w:val="00BE62B1"/>
    <w:rsid w:val="00BE72AE"/>
    <w:rsid w:val="00BF46CA"/>
    <w:rsid w:val="00BF52C7"/>
    <w:rsid w:val="00BF5893"/>
    <w:rsid w:val="00BF6FBC"/>
    <w:rsid w:val="00BF7360"/>
    <w:rsid w:val="00C11361"/>
    <w:rsid w:val="00C12B3F"/>
    <w:rsid w:val="00C142DD"/>
    <w:rsid w:val="00C165A3"/>
    <w:rsid w:val="00C35B49"/>
    <w:rsid w:val="00C463E5"/>
    <w:rsid w:val="00C46B13"/>
    <w:rsid w:val="00C513C4"/>
    <w:rsid w:val="00C866A1"/>
    <w:rsid w:val="00C87559"/>
    <w:rsid w:val="00C876E7"/>
    <w:rsid w:val="00C96E45"/>
    <w:rsid w:val="00C97F10"/>
    <w:rsid w:val="00CA21A0"/>
    <w:rsid w:val="00CA2B12"/>
    <w:rsid w:val="00CB562F"/>
    <w:rsid w:val="00CB5C99"/>
    <w:rsid w:val="00CB77AF"/>
    <w:rsid w:val="00CC0925"/>
    <w:rsid w:val="00CC514E"/>
    <w:rsid w:val="00CC6DBA"/>
    <w:rsid w:val="00CC7627"/>
    <w:rsid w:val="00CF621D"/>
    <w:rsid w:val="00CF68B2"/>
    <w:rsid w:val="00D11A56"/>
    <w:rsid w:val="00D15B88"/>
    <w:rsid w:val="00D17D14"/>
    <w:rsid w:val="00D237AC"/>
    <w:rsid w:val="00D36C11"/>
    <w:rsid w:val="00D47B72"/>
    <w:rsid w:val="00D5550D"/>
    <w:rsid w:val="00D61D27"/>
    <w:rsid w:val="00D75749"/>
    <w:rsid w:val="00D764BA"/>
    <w:rsid w:val="00D77089"/>
    <w:rsid w:val="00D84741"/>
    <w:rsid w:val="00D84FD2"/>
    <w:rsid w:val="00D87249"/>
    <w:rsid w:val="00D904C9"/>
    <w:rsid w:val="00D913FC"/>
    <w:rsid w:val="00D92FC8"/>
    <w:rsid w:val="00D93F47"/>
    <w:rsid w:val="00D96EF3"/>
    <w:rsid w:val="00DA1C98"/>
    <w:rsid w:val="00DA6855"/>
    <w:rsid w:val="00DB1EC2"/>
    <w:rsid w:val="00DB37CA"/>
    <w:rsid w:val="00DB3CC5"/>
    <w:rsid w:val="00DB578F"/>
    <w:rsid w:val="00DC074C"/>
    <w:rsid w:val="00DF25EC"/>
    <w:rsid w:val="00E05E18"/>
    <w:rsid w:val="00E13C4A"/>
    <w:rsid w:val="00E15AA4"/>
    <w:rsid w:val="00E236AC"/>
    <w:rsid w:val="00E40D2E"/>
    <w:rsid w:val="00E41118"/>
    <w:rsid w:val="00E416F9"/>
    <w:rsid w:val="00E43D15"/>
    <w:rsid w:val="00E4504D"/>
    <w:rsid w:val="00E50A55"/>
    <w:rsid w:val="00E50B18"/>
    <w:rsid w:val="00E57DCC"/>
    <w:rsid w:val="00E61B86"/>
    <w:rsid w:val="00E707AD"/>
    <w:rsid w:val="00E828C4"/>
    <w:rsid w:val="00E84243"/>
    <w:rsid w:val="00E84F50"/>
    <w:rsid w:val="00E84FB6"/>
    <w:rsid w:val="00E85F21"/>
    <w:rsid w:val="00E912C0"/>
    <w:rsid w:val="00EA413E"/>
    <w:rsid w:val="00EB6E36"/>
    <w:rsid w:val="00EC07FE"/>
    <w:rsid w:val="00EC3EF7"/>
    <w:rsid w:val="00ED77A8"/>
    <w:rsid w:val="00EE4ECC"/>
    <w:rsid w:val="00EE723B"/>
    <w:rsid w:val="00EE72F3"/>
    <w:rsid w:val="00EF0215"/>
    <w:rsid w:val="00EF1E67"/>
    <w:rsid w:val="00EF34D3"/>
    <w:rsid w:val="00F013B8"/>
    <w:rsid w:val="00F04516"/>
    <w:rsid w:val="00F10BB6"/>
    <w:rsid w:val="00F11731"/>
    <w:rsid w:val="00F147B7"/>
    <w:rsid w:val="00F23CA9"/>
    <w:rsid w:val="00F257D2"/>
    <w:rsid w:val="00F27706"/>
    <w:rsid w:val="00F27ABB"/>
    <w:rsid w:val="00F31BF2"/>
    <w:rsid w:val="00F41A9F"/>
    <w:rsid w:val="00F42390"/>
    <w:rsid w:val="00F45DB3"/>
    <w:rsid w:val="00F52F16"/>
    <w:rsid w:val="00F53A60"/>
    <w:rsid w:val="00F540E9"/>
    <w:rsid w:val="00F54D99"/>
    <w:rsid w:val="00F60D2B"/>
    <w:rsid w:val="00F61812"/>
    <w:rsid w:val="00F63B9B"/>
    <w:rsid w:val="00F710E9"/>
    <w:rsid w:val="00F75FD9"/>
    <w:rsid w:val="00F77FC6"/>
    <w:rsid w:val="00F8524E"/>
    <w:rsid w:val="00F91FD8"/>
    <w:rsid w:val="00F9307B"/>
    <w:rsid w:val="00F94C4E"/>
    <w:rsid w:val="00F95181"/>
    <w:rsid w:val="00FA578F"/>
    <w:rsid w:val="00FA6562"/>
    <w:rsid w:val="00FB2C4C"/>
    <w:rsid w:val="00FD6BBB"/>
    <w:rsid w:val="00FF2432"/>
    <w:rsid w:val="00FF420A"/>
    <w:rsid w:val="00FF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7BB06B"/>
  <w15:docId w15:val="{A961526B-8035-4564-AD44-7BF660A9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F0D"/>
  </w:style>
  <w:style w:type="paragraph" w:styleId="Footer">
    <w:name w:val="footer"/>
    <w:basedOn w:val="Normal"/>
    <w:link w:val="FooterChar"/>
    <w:uiPriority w:val="99"/>
    <w:unhideWhenUsed/>
    <w:rsid w:val="00FF5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F0D"/>
  </w:style>
  <w:style w:type="paragraph" w:styleId="ListParagraph">
    <w:name w:val="List Paragraph"/>
    <w:basedOn w:val="Normal"/>
    <w:uiPriority w:val="34"/>
    <w:qFormat/>
    <w:rsid w:val="001C09C0"/>
    <w:pPr>
      <w:ind w:left="720"/>
      <w:contextualSpacing/>
    </w:pPr>
  </w:style>
  <w:style w:type="table" w:styleId="TableGrid">
    <w:name w:val="Table Grid"/>
    <w:basedOn w:val="TableNormal"/>
    <w:uiPriority w:val="59"/>
    <w:rsid w:val="00CA21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p">
    <w:name w:val="bp"/>
    <w:basedOn w:val="Normal"/>
    <w:rsid w:val="00CA2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02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94C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C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4C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C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C4E"/>
    <w:rPr>
      <w:b/>
      <w:bCs/>
      <w:sz w:val="20"/>
      <w:szCs w:val="20"/>
    </w:rPr>
  </w:style>
  <w:style w:type="paragraph" w:customStyle="1" w:styleId="Default">
    <w:name w:val="Default"/>
    <w:rsid w:val="00E57DC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character" w:styleId="Hyperlink">
    <w:name w:val="Hyperlink"/>
    <w:rsid w:val="00041AA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63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0E9"/>
    <w:rPr>
      <w:b/>
      <w:bCs/>
    </w:rPr>
  </w:style>
  <w:style w:type="paragraph" w:styleId="Revision">
    <w:name w:val="Revision"/>
    <w:hidden/>
    <w:uiPriority w:val="99"/>
    <w:semiHidden/>
    <w:rsid w:val="00652116"/>
    <w:pPr>
      <w:spacing w:after="0" w:line="240" w:lineRule="auto"/>
    </w:pPr>
  </w:style>
  <w:style w:type="table" w:styleId="GridTable5Dark-Accent5">
    <w:name w:val="Grid Table 5 Dark Accent 5"/>
    <w:basedOn w:val="TableNormal"/>
    <w:uiPriority w:val="50"/>
    <w:rsid w:val="00A142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A142A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A15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30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741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4545">
          <w:marLeft w:val="547"/>
          <w:marRight w:val="0"/>
          <w:marTop w:val="6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9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1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1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605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96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4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50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67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9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17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32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338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0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75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3235">
          <w:marLeft w:val="547"/>
          <w:marRight w:val="0"/>
          <w:marTop w:val="6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7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3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3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\&#1602;&#1575;&#1604;&#1576;%20&#1608;&#1575;&#1580;&#1576;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27024-D6BE-4065-92F9-5FB0317C7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واجب 2</Template>
  <TotalTime>385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Ghala S</dc:creator>
  <cp:lastModifiedBy>Ghala Salem</cp:lastModifiedBy>
  <cp:revision>2</cp:revision>
  <cp:lastPrinted>2022-03-14T13:59:00Z</cp:lastPrinted>
  <dcterms:created xsi:type="dcterms:W3CDTF">2025-11-13T15:08:00Z</dcterms:created>
  <dcterms:modified xsi:type="dcterms:W3CDTF">2025-11-13T21:33:00Z</dcterms:modified>
</cp:coreProperties>
</file>